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F6FF8" w14:textId="678641BF" w:rsidR="003A7C40" w:rsidRPr="003A7C40" w:rsidRDefault="003A7C40" w:rsidP="003A7C40">
      <w:pPr>
        <w:rPr>
          <w:sz w:val="10"/>
          <w:szCs w:val="12"/>
        </w:rPr>
      </w:pPr>
    </w:p>
    <w:p w14:paraId="3E274BB2" w14:textId="6ECCFADA" w:rsidR="003A7C40" w:rsidRPr="00103499" w:rsidRDefault="00131852" w:rsidP="005F60DF">
      <w:pPr>
        <w:pStyle w:val="Title"/>
        <w:jc w:val="center"/>
      </w:pPr>
      <w:r>
        <w:t>Halle Northrup</w:t>
      </w:r>
    </w:p>
    <w:p w14:paraId="3522A7DB" w14:textId="380BC0DF" w:rsidR="003A7C40" w:rsidRDefault="00131852" w:rsidP="00B40336">
      <w:pPr>
        <w:pStyle w:val="Contact"/>
        <w:rPr>
          <w:rFonts w:cs="Calibri (Body)"/>
          <w:szCs w:val="20"/>
        </w:rPr>
      </w:pPr>
      <w:r>
        <w:t>547 E. 200 N.</w:t>
      </w:r>
      <w:r w:rsidR="003A7C40">
        <w:t xml:space="preserve"> </w:t>
      </w:r>
      <w:r w:rsidR="003A7C40" w:rsidRPr="000E5F0C">
        <w:t xml:space="preserve">| </w:t>
      </w:r>
      <w:r>
        <w:t>Provo, UT. 84604</w:t>
      </w:r>
      <w:r w:rsidR="003A7C40" w:rsidRPr="000E5F0C">
        <w:t xml:space="preserve"> </w:t>
      </w:r>
      <w:r w:rsidR="003A7C40">
        <w:t>|</w:t>
      </w:r>
      <w:r w:rsidR="003A7C40" w:rsidRPr="000E5F0C">
        <w:t xml:space="preserve"> </w:t>
      </w:r>
      <w:r>
        <w:t>303.345.4474</w:t>
      </w:r>
      <w:r w:rsidR="003A7C40" w:rsidRPr="000E5F0C">
        <w:t xml:space="preserve"> </w:t>
      </w:r>
      <w:r w:rsidR="003A7C40">
        <w:t>|</w:t>
      </w:r>
      <w:r w:rsidR="003A7C40" w:rsidRPr="000E5F0C">
        <w:t xml:space="preserve"> </w:t>
      </w:r>
      <w:r>
        <w:t>halle.m.northrup@outlook.com</w:t>
      </w:r>
      <w:r w:rsidR="003A7C40" w:rsidRPr="000E5F0C">
        <w:t xml:space="preserve"> </w:t>
      </w:r>
    </w:p>
    <w:p w14:paraId="0D8E3F79" w14:textId="77777777" w:rsidR="003A7C40" w:rsidRPr="00103499" w:rsidRDefault="00E32D85" w:rsidP="005F60DF">
      <w:pPr>
        <w:pStyle w:val="Heading1"/>
      </w:pPr>
      <w:sdt>
        <w:sdtPr>
          <w:id w:val="-654756723"/>
          <w:placeholder>
            <w:docPart w:val="80A1C0BE597045E9B56D0F7F0E0FD6CB"/>
          </w:placeholder>
          <w:temporary/>
          <w:showingPlcHdr/>
          <w15:appearance w15:val="hidden"/>
        </w:sdtPr>
        <w:sdtEndPr/>
        <w:sdtContent>
          <w:r w:rsidR="003A7C40" w:rsidRPr="00103499">
            <w:t>EXPERIENCE</w:t>
          </w:r>
        </w:sdtContent>
      </w:sdt>
      <w:r w:rsidR="003A7C40" w:rsidRPr="00103499">
        <w:t xml:space="preserve"> </w:t>
      </w:r>
    </w:p>
    <w:p w14:paraId="547DFBE3" w14:textId="78ED84E8" w:rsidR="00FB54AA" w:rsidRDefault="00052E21" w:rsidP="00103499">
      <w:pPr>
        <w:pStyle w:val="Heading2"/>
      </w:pPr>
      <w:r>
        <w:t>Nanny Abroad</w:t>
      </w:r>
    </w:p>
    <w:p w14:paraId="59926523" w14:textId="0B67C85C" w:rsidR="00052E21" w:rsidRPr="00052E21" w:rsidRDefault="00052E21" w:rsidP="00052E21">
      <w:r>
        <w:t xml:space="preserve">Gary and Daniella Baker – </w:t>
      </w:r>
      <w:r w:rsidR="008C4B6B">
        <w:t xml:space="preserve">Italy </w:t>
      </w:r>
      <w:r w:rsidR="008C4B6B">
        <w:tab/>
      </w:r>
      <w:r>
        <w:tab/>
      </w:r>
      <w:r>
        <w:tab/>
        <w:t>Apr – May 2022</w:t>
      </w:r>
      <w:r w:rsidR="00982F84">
        <w:t>/ Sept – Oct 2023</w:t>
      </w:r>
    </w:p>
    <w:p w14:paraId="0D8BA3AD" w14:textId="4B2399E7" w:rsidR="00FB54AA" w:rsidRPr="00052E21" w:rsidRDefault="00052E21" w:rsidP="00103499">
      <w:pPr>
        <w:pStyle w:val="Heading2"/>
        <w:rPr>
          <w:b w:val="0"/>
          <w:bCs/>
        </w:rPr>
      </w:pPr>
      <w:r>
        <w:rPr>
          <w:b w:val="0"/>
          <w:bCs/>
        </w:rPr>
        <w:t xml:space="preserve">I traveled with a family to Italy for six weeks to be a nanny for their three young kids. </w:t>
      </w:r>
      <w:r w:rsidR="00982F84">
        <w:rPr>
          <w:b w:val="0"/>
          <w:bCs/>
        </w:rPr>
        <w:t xml:space="preserve"> We traveled up and down Italy. I stayed with the kids in their house in Italy while the parents went on a trip to other parts of Europe for a week. </w:t>
      </w:r>
    </w:p>
    <w:p w14:paraId="03BD93FE" w14:textId="77777777" w:rsidR="00FB54AA" w:rsidRDefault="00FB54AA" w:rsidP="00103499">
      <w:pPr>
        <w:pStyle w:val="Heading2"/>
      </w:pPr>
    </w:p>
    <w:p w14:paraId="2525C04D" w14:textId="0ACD5EE1" w:rsidR="003A7C40" w:rsidRDefault="00365DCC" w:rsidP="00103499">
      <w:pPr>
        <w:pStyle w:val="Heading2"/>
      </w:pPr>
      <w:r>
        <w:t>Private Nanny</w:t>
      </w:r>
    </w:p>
    <w:p w14:paraId="344F1E6B" w14:textId="7B813AE6" w:rsidR="003A7C40" w:rsidRDefault="00365DCC" w:rsidP="003A7C40">
      <w:pPr>
        <w:pStyle w:val="Heading3"/>
      </w:pPr>
      <w:r>
        <w:t>Colby and Rebecca Gage – Parker, CO</w:t>
      </w:r>
      <w:r w:rsidR="003A7C40">
        <w:tab/>
      </w:r>
      <w:r>
        <w:t>Sept 2022 – Aug 2023</w:t>
      </w:r>
    </w:p>
    <w:p w14:paraId="5A4EBD8B" w14:textId="2BE9C333" w:rsidR="003A7C40" w:rsidRDefault="00365DCC" w:rsidP="005F60DF">
      <w:pPr>
        <w:rPr>
          <w:rFonts w:cs="Calibri (Body)"/>
          <w:szCs w:val="20"/>
        </w:rPr>
      </w:pPr>
      <w:r>
        <w:rPr>
          <w:rFonts w:cs="Calibri (Body)"/>
          <w:szCs w:val="20"/>
        </w:rPr>
        <w:t>Nanny for four kids, including a child with moderate autism and ADHD</w:t>
      </w:r>
      <w:r w:rsidR="00FB54AA">
        <w:rPr>
          <w:rFonts w:cs="Calibri (Body)"/>
          <w:szCs w:val="20"/>
        </w:rPr>
        <w:t xml:space="preserve"> and another child with a rare heart and lung deformation</w:t>
      </w:r>
      <w:r>
        <w:rPr>
          <w:rFonts w:cs="Calibri (Body)"/>
          <w:szCs w:val="20"/>
        </w:rPr>
        <w:t xml:space="preserve">. My responsibilities </w:t>
      </w:r>
      <w:r w:rsidR="00052E21">
        <w:rPr>
          <w:rFonts w:cs="Calibri (Body)"/>
          <w:szCs w:val="20"/>
        </w:rPr>
        <w:t>included but</w:t>
      </w:r>
      <w:r w:rsidR="00FB54AA">
        <w:rPr>
          <w:rFonts w:cs="Calibri (Body)"/>
          <w:szCs w:val="20"/>
        </w:rPr>
        <w:t xml:space="preserve"> were not limited </w:t>
      </w:r>
      <w:r w:rsidR="00982F84">
        <w:rPr>
          <w:rFonts w:cs="Calibri (Body)"/>
          <w:szCs w:val="20"/>
        </w:rPr>
        <w:t>to taking</w:t>
      </w:r>
      <w:r>
        <w:rPr>
          <w:rFonts w:cs="Calibri (Body)"/>
          <w:szCs w:val="20"/>
        </w:rPr>
        <w:t xml:space="preserve"> care of the kids,</w:t>
      </w:r>
      <w:r w:rsidR="00FB54AA">
        <w:rPr>
          <w:rFonts w:cs="Calibri (Body)"/>
          <w:szCs w:val="20"/>
        </w:rPr>
        <w:t xml:space="preserve"> monitoring heath conditions, </w:t>
      </w:r>
      <w:r w:rsidR="00FB54AA">
        <w:rPr>
          <w:rFonts w:cs="Calibri (Body)"/>
          <w:szCs w:val="20"/>
        </w:rPr>
        <w:t>administering medication</w:t>
      </w:r>
      <w:r w:rsidR="00FB54AA">
        <w:rPr>
          <w:rFonts w:cs="Calibri (Body)"/>
          <w:szCs w:val="20"/>
        </w:rPr>
        <w:t xml:space="preserve">, </w:t>
      </w:r>
      <w:r>
        <w:rPr>
          <w:rFonts w:cs="Calibri (Body)"/>
          <w:szCs w:val="20"/>
        </w:rPr>
        <w:t xml:space="preserve">taking them to school and appointments, cleaning the house, running errands, </w:t>
      </w:r>
      <w:r w:rsidR="00FB54AA">
        <w:rPr>
          <w:rFonts w:cs="Calibri (Body)"/>
          <w:szCs w:val="20"/>
        </w:rPr>
        <w:t xml:space="preserve">and </w:t>
      </w:r>
      <w:r>
        <w:rPr>
          <w:rFonts w:cs="Calibri (Body)"/>
          <w:szCs w:val="20"/>
        </w:rPr>
        <w:t>cooking meals</w:t>
      </w:r>
      <w:r w:rsidR="00FB54AA">
        <w:rPr>
          <w:rFonts w:cs="Calibri (Body)"/>
          <w:szCs w:val="20"/>
        </w:rPr>
        <w:t>.</w:t>
      </w:r>
    </w:p>
    <w:p w14:paraId="19CA7310" w14:textId="77777777" w:rsidR="003A7C40" w:rsidRDefault="003A7C40" w:rsidP="005F60DF">
      <w:pPr>
        <w:rPr>
          <w:rFonts w:cs="Calibri (Body)"/>
          <w:szCs w:val="20"/>
        </w:rPr>
      </w:pPr>
    </w:p>
    <w:p w14:paraId="06ACE011" w14:textId="1500C773" w:rsidR="003A7C40" w:rsidRDefault="00982F84" w:rsidP="0061718A">
      <w:pPr>
        <w:pStyle w:val="Heading2"/>
      </w:pPr>
      <w:r>
        <w:t>Flight Training</w:t>
      </w:r>
    </w:p>
    <w:p w14:paraId="311CA8F2" w14:textId="02E7464D" w:rsidR="003A7C40" w:rsidRPr="003A7C40" w:rsidRDefault="00982F84" w:rsidP="003A7C40">
      <w:pPr>
        <w:pStyle w:val="Heading3"/>
      </w:pPr>
      <w:r>
        <w:t>Front Range Flight School – Watkins, CO</w:t>
      </w:r>
      <w:r w:rsidR="003A7C40" w:rsidRPr="003A7C40">
        <w:t xml:space="preserve"> </w:t>
      </w:r>
      <w:r w:rsidR="003A7C40" w:rsidRPr="003A7C40">
        <w:tab/>
      </w:r>
      <w:r w:rsidR="00B40336">
        <w:t>Feb 2023 – Sept 2024</w:t>
      </w:r>
    </w:p>
    <w:p w14:paraId="338A0B4E" w14:textId="67AD6519" w:rsidR="003A7C40" w:rsidRDefault="00982F84" w:rsidP="0061718A">
      <w:pPr>
        <w:rPr>
          <w:rFonts w:cs="Calibri (Body)"/>
          <w:szCs w:val="20"/>
        </w:rPr>
      </w:pPr>
      <w:r>
        <w:rPr>
          <w:rFonts w:cs="Calibri (Body)"/>
          <w:szCs w:val="20"/>
        </w:rPr>
        <w:t>I have had many amazing experiences and opportunities throughout my flight training.</w:t>
      </w:r>
      <w:r w:rsidR="00B40336">
        <w:rPr>
          <w:rFonts w:cs="Calibri (Body)"/>
          <w:szCs w:val="20"/>
        </w:rPr>
        <w:t xml:space="preserve">  I have met some wonderful, inspirational people who have supported me </w:t>
      </w:r>
      <w:r w:rsidR="008C4B6B">
        <w:rPr>
          <w:rFonts w:cs="Calibri (Body)"/>
          <w:szCs w:val="20"/>
        </w:rPr>
        <w:t>and who I’ve learned from</w:t>
      </w:r>
      <w:r w:rsidR="00B40336">
        <w:rPr>
          <w:rFonts w:cs="Calibri (Body)"/>
          <w:szCs w:val="20"/>
        </w:rPr>
        <w:t xml:space="preserve">. Along with learning how to fly </w:t>
      </w:r>
      <w:r w:rsidR="008C4B6B">
        <w:rPr>
          <w:rFonts w:cs="Calibri (Body)"/>
          <w:szCs w:val="20"/>
        </w:rPr>
        <w:t>airplanes</w:t>
      </w:r>
      <w:r w:rsidR="00B40336">
        <w:rPr>
          <w:rFonts w:cs="Calibri (Body)"/>
          <w:szCs w:val="20"/>
        </w:rPr>
        <w:t xml:space="preserve">, I have learned many valuable skills. I have learned how to manage and prioritize and think ahead. I have learned how to work well under pressure and communicate. </w:t>
      </w:r>
    </w:p>
    <w:p w14:paraId="51E07C70" w14:textId="77777777" w:rsidR="003A7C40" w:rsidRDefault="00E32D85" w:rsidP="005F60DF">
      <w:pPr>
        <w:pStyle w:val="Heading1"/>
      </w:pPr>
      <w:sdt>
        <w:sdtPr>
          <w:id w:val="1735817217"/>
          <w:placeholder>
            <w:docPart w:val="E4FA7CC82E30413DA8652A27D3F59DB8"/>
          </w:placeholder>
          <w:temporary/>
          <w:showingPlcHdr/>
          <w15:appearance w15:val="hidden"/>
        </w:sdtPr>
        <w:sdtEndPr/>
        <w:sdtContent>
          <w:r w:rsidR="003A7C40" w:rsidRPr="004C4C0E">
            <w:t>EDUCATION</w:t>
          </w:r>
        </w:sdtContent>
      </w:sdt>
    </w:p>
    <w:p w14:paraId="2C12AB02" w14:textId="658E8915" w:rsidR="003A7C40" w:rsidRPr="009D24D8" w:rsidRDefault="00826766" w:rsidP="0061718A">
      <w:pPr>
        <w:pStyle w:val="Heading2"/>
        <w:rPr>
          <w:rFonts w:eastAsiaTheme="minorEastAsia"/>
        </w:rPr>
      </w:pPr>
      <w:r>
        <w:t>Brigham Young University</w:t>
      </w:r>
      <w:r w:rsidR="003A7C40">
        <w:t xml:space="preserve"> </w:t>
      </w:r>
      <w:r>
        <w:t>– Provo, UT</w:t>
      </w:r>
    </w:p>
    <w:p w14:paraId="5624CF02" w14:textId="2946CEC6" w:rsidR="003A7C40" w:rsidRPr="00365DCC" w:rsidRDefault="00826766" w:rsidP="00365DCC">
      <w:pPr>
        <w:pStyle w:val="Heading3"/>
      </w:pPr>
      <w:r>
        <w:t>General Education</w:t>
      </w:r>
      <w:r w:rsidR="00365DCC">
        <w:t xml:space="preserve"> – 3.85 GPA</w:t>
      </w:r>
      <w:r w:rsidR="003A7C40">
        <w:tab/>
      </w:r>
      <w:r>
        <w:t>Current – exp. 2026</w:t>
      </w:r>
    </w:p>
    <w:p w14:paraId="44FDFF9F" w14:textId="3FBEABB6" w:rsidR="00EF4253" w:rsidRPr="008C4B6B" w:rsidRDefault="00EF4253" w:rsidP="0061718A">
      <w:pPr>
        <w:rPr>
          <w:rFonts w:cs="Calibri (Body)"/>
          <w:b/>
          <w:bCs/>
          <w:szCs w:val="20"/>
        </w:rPr>
      </w:pPr>
      <w:r w:rsidRPr="00365DCC">
        <w:rPr>
          <w:rFonts w:cs="Calibri (Body)"/>
          <w:b/>
          <w:bCs/>
          <w:szCs w:val="20"/>
        </w:rPr>
        <w:t>Front Range Flight School</w:t>
      </w:r>
      <w:r w:rsidR="00365DCC">
        <w:rPr>
          <w:rFonts w:cs="Calibri (Body)"/>
          <w:b/>
          <w:bCs/>
          <w:szCs w:val="20"/>
        </w:rPr>
        <w:t xml:space="preserve"> - Watkins, CO</w:t>
      </w:r>
      <w:r w:rsidR="00365DCC">
        <w:rPr>
          <w:rFonts w:cs="Calibri (Body)"/>
          <w:b/>
          <w:bCs/>
          <w:szCs w:val="20"/>
        </w:rPr>
        <w:tab/>
      </w:r>
      <w:r w:rsidR="008C4B6B">
        <w:rPr>
          <w:rFonts w:cs="Calibri (Body)"/>
          <w:b/>
          <w:bCs/>
          <w:szCs w:val="20"/>
        </w:rPr>
        <w:t xml:space="preserve"> </w:t>
      </w:r>
      <w:r w:rsidR="008C4B6B">
        <w:rPr>
          <w:rFonts w:cs="Calibri (Body)"/>
          <w:b/>
          <w:bCs/>
          <w:szCs w:val="20"/>
        </w:rPr>
        <w:tab/>
      </w:r>
      <w:r w:rsidR="008C4B6B">
        <w:rPr>
          <w:rFonts w:cs="Calibri (Body)"/>
          <w:b/>
          <w:bCs/>
          <w:szCs w:val="20"/>
        </w:rPr>
        <w:tab/>
      </w:r>
      <w:r w:rsidR="00365DCC">
        <w:rPr>
          <w:rFonts w:cs="Calibri (Body)"/>
          <w:szCs w:val="20"/>
        </w:rPr>
        <w:t>Feb 2023 – Sept 2024</w:t>
      </w:r>
      <w:r w:rsidR="00365DCC" w:rsidRPr="00365DCC">
        <w:rPr>
          <w:rFonts w:cs="Calibri (Body)"/>
          <w:b/>
          <w:bCs/>
          <w:szCs w:val="20"/>
        </w:rPr>
        <w:tab/>
      </w:r>
    </w:p>
    <w:p w14:paraId="5D2662B5" w14:textId="1C78FE86" w:rsidR="003A7C40" w:rsidRDefault="00EC15C0" w:rsidP="005F60DF">
      <w:pPr>
        <w:pStyle w:val="Heading1"/>
      </w:pPr>
      <w:r>
        <w:t>Skills</w:t>
      </w:r>
    </w:p>
    <w:p w14:paraId="24A59192" w14:textId="053479E3" w:rsidR="003A7C40" w:rsidRDefault="007E27B7" w:rsidP="0061718A">
      <w:pPr>
        <w:rPr>
          <w:rFonts w:cstheme="minorHAnsi"/>
          <w:spacing w:val="-2"/>
        </w:rPr>
      </w:pPr>
      <w:r>
        <w:rPr>
          <w:rFonts w:cstheme="minorHAnsi"/>
          <w:spacing w:val="-2"/>
        </w:rPr>
        <w:t>Time Management.</w:t>
      </w:r>
      <w:r>
        <w:rPr>
          <w:rFonts w:cstheme="minorHAnsi"/>
          <w:spacing w:val="-2"/>
        </w:rPr>
        <w:tab/>
        <w:t>Organization.</w:t>
      </w:r>
      <w:r>
        <w:rPr>
          <w:rFonts w:cstheme="minorHAnsi"/>
          <w:spacing w:val="-2"/>
        </w:rPr>
        <w:tab/>
      </w:r>
      <w:r>
        <w:rPr>
          <w:rFonts w:cstheme="minorHAnsi"/>
          <w:spacing w:val="-2"/>
        </w:rPr>
        <w:tab/>
        <w:t xml:space="preserve">Leadership. </w:t>
      </w:r>
      <w:r>
        <w:rPr>
          <w:rFonts w:cstheme="minorHAnsi"/>
          <w:spacing w:val="-2"/>
        </w:rPr>
        <w:tab/>
        <w:t>Patience.</w:t>
      </w:r>
      <w:r w:rsidR="008C4B6B">
        <w:rPr>
          <w:rFonts w:cstheme="minorHAnsi"/>
          <w:spacing w:val="-2"/>
        </w:rPr>
        <w:tab/>
      </w:r>
      <w:r w:rsidR="008C4B6B">
        <w:rPr>
          <w:rFonts w:cstheme="minorHAnsi"/>
          <w:spacing w:val="-2"/>
        </w:rPr>
        <w:tab/>
      </w:r>
      <w:r>
        <w:rPr>
          <w:rFonts w:cstheme="minorHAnsi"/>
          <w:spacing w:val="-2"/>
        </w:rPr>
        <w:t>Risk-Management.</w:t>
      </w:r>
      <w:r>
        <w:rPr>
          <w:rFonts w:cstheme="minorHAnsi"/>
          <w:spacing w:val="-2"/>
        </w:rPr>
        <w:tab/>
        <w:t xml:space="preserve">   </w:t>
      </w:r>
      <w:r>
        <w:rPr>
          <w:rFonts w:cstheme="minorHAnsi"/>
          <w:spacing w:val="-2"/>
        </w:rPr>
        <w:tab/>
        <w:t xml:space="preserve">Structured. </w:t>
      </w:r>
      <w:r>
        <w:rPr>
          <w:rFonts w:cstheme="minorHAnsi"/>
          <w:spacing w:val="-2"/>
        </w:rPr>
        <w:tab/>
      </w:r>
      <w:r w:rsidR="008C4B6B">
        <w:rPr>
          <w:rFonts w:cstheme="minorHAnsi"/>
          <w:spacing w:val="-2"/>
        </w:rPr>
        <w:t>Work well under pressure</w:t>
      </w:r>
      <w:r>
        <w:rPr>
          <w:rFonts w:cstheme="minorHAnsi"/>
          <w:spacing w:val="-2"/>
        </w:rPr>
        <w:t xml:space="preserve">. </w:t>
      </w:r>
      <w:r>
        <w:rPr>
          <w:rFonts w:cstheme="minorHAnsi"/>
          <w:spacing w:val="-2"/>
        </w:rPr>
        <w:tab/>
        <w:t xml:space="preserve"> </w:t>
      </w:r>
      <w:r>
        <w:rPr>
          <w:rFonts w:cstheme="minorHAnsi"/>
          <w:spacing w:val="-2"/>
        </w:rPr>
        <w:tab/>
      </w:r>
    </w:p>
    <w:p w14:paraId="55F3683E" w14:textId="0BA58041" w:rsidR="003A7C40" w:rsidRPr="004C4C0E" w:rsidRDefault="00EC15C0" w:rsidP="005F60DF">
      <w:pPr>
        <w:pStyle w:val="Heading1"/>
      </w:pPr>
      <w:r>
        <w:t>Certifications</w:t>
      </w:r>
    </w:p>
    <w:p w14:paraId="7E928BBD" w14:textId="042270C9" w:rsidR="008870E1" w:rsidRDefault="008870E1" w:rsidP="008870E1">
      <w:pPr>
        <w:pStyle w:val="Heading2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ASEL </w:t>
      </w:r>
      <w:r w:rsidR="00EF4253" w:rsidRPr="008870E1">
        <w:rPr>
          <w:b w:val="0"/>
          <w:bCs/>
        </w:rPr>
        <w:t xml:space="preserve">Private Pilot License </w:t>
      </w:r>
      <w:r w:rsidRPr="008870E1">
        <w:rPr>
          <w:b w:val="0"/>
          <w:bCs/>
        </w:rPr>
        <w:t>with Instrument Rating</w:t>
      </w:r>
    </w:p>
    <w:p w14:paraId="17D980CC" w14:textId="26CA163C" w:rsidR="008870E1" w:rsidRDefault="008870E1" w:rsidP="008870E1">
      <w:pPr>
        <w:pStyle w:val="ListParagraph"/>
        <w:numPr>
          <w:ilvl w:val="0"/>
          <w:numId w:val="1"/>
        </w:numPr>
      </w:pPr>
      <w:r>
        <w:t>Mountain Flying Endorsement</w:t>
      </w:r>
    </w:p>
    <w:p w14:paraId="214A4E67" w14:textId="37736895" w:rsidR="00B8662E" w:rsidRDefault="008870E1" w:rsidP="008C4B6B">
      <w:pPr>
        <w:pStyle w:val="ListParagraph"/>
        <w:numPr>
          <w:ilvl w:val="0"/>
          <w:numId w:val="1"/>
        </w:numPr>
      </w:pPr>
      <w:r>
        <w:t xml:space="preserve">ASEL High Performance </w:t>
      </w:r>
      <w:r w:rsidR="007E27B7">
        <w:t>Endorsemen</w:t>
      </w:r>
      <w:r w:rsidR="008C4B6B">
        <w:t>t</w:t>
      </w:r>
    </w:p>
    <w:p w14:paraId="130F28BE" w14:textId="6B098721" w:rsidR="008C4B6B" w:rsidRPr="008C4B6B" w:rsidRDefault="008C4B6B" w:rsidP="008C4B6B">
      <w:pPr>
        <w:pStyle w:val="ListParagraph"/>
        <w:numPr>
          <w:ilvl w:val="0"/>
          <w:numId w:val="1"/>
        </w:numPr>
      </w:pPr>
      <w:r>
        <w:t>CPR/ First Aid Training</w:t>
      </w:r>
    </w:p>
    <w:sectPr w:rsidR="008C4B6B" w:rsidRPr="008C4B6B" w:rsidSect="0067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13679" w14:textId="77777777" w:rsidR="00131852" w:rsidRDefault="00131852" w:rsidP="00CE6F6F">
      <w:pPr>
        <w:spacing w:after="0" w:line="240" w:lineRule="auto"/>
      </w:pPr>
      <w:r>
        <w:separator/>
      </w:r>
    </w:p>
  </w:endnote>
  <w:endnote w:type="continuationSeparator" w:id="0">
    <w:p w14:paraId="21D6A0CE" w14:textId="77777777" w:rsidR="00131852" w:rsidRDefault="00131852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3BEA3B" w14:textId="77777777" w:rsidR="00131852" w:rsidRDefault="00131852" w:rsidP="00CE6F6F">
      <w:pPr>
        <w:spacing w:after="0" w:line="240" w:lineRule="auto"/>
      </w:pPr>
      <w:r>
        <w:separator/>
      </w:r>
    </w:p>
  </w:footnote>
  <w:footnote w:type="continuationSeparator" w:id="0">
    <w:p w14:paraId="1DDAA3D0" w14:textId="77777777" w:rsidR="00131852" w:rsidRDefault="00131852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F03250"/>
    <w:multiLevelType w:val="hybridMultilevel"/>
    <w:tmpl w:val="C5AE1B40"/>
    <w:lvl w:ilvl="0" w:tplc="863C2CC4">
      <w:start w:val="3"/>
      <w:numFmt w:val="bullet"/>
      <w:lvlText w:val="-"/>
      <w:lvlJc w:val="left"/>
      <w:pPr>
        <w:ind w:left="720" w:hanging="360"/>
      </w:pPr>
      <w:rPr>
        <w:rFonts w:ascii="Garamond" w:eastAsiaTheme="majorEastAsia" w:hAnsi="Garamond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85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52"/>
    <w:rsid w:val="0000077C"/>
    <w:rsid w:val="00000898"/>
    <w:rsid w:val="00052E21"/>
    <w:rsid w:val="000C6A40"/>
    <w:rsid w:val="000E1FF7"/>
    <w:rsid w:val="000E5F0C"/>
    <w:rsid w:val="000F688A"/>
    <w:rsid w:val="00102F66"/>
    <w:rsid w:val="00103499"/>
    <w:rsid w:val="00131852"/>
    <w:rsid w:val="001751B4"/>
    <w:rsid w:val="0018378C"/>
    <w:rsid w:val="00267A26"/>
    <w:rsid w:val="00292A40"/>
    <w:rsid w:val="00325CE5"/>
    <w:rsid w:val="00365DCC"/>
    <w:rsid w:val="003A7C40"/>
    <w:rsid w:val="00422B01"/>
    <w:rsid w:val="00446057"/>
    <w:rsid w:val="00484AA7"/>
    <w:rsid w:val="004C4C0E"/>
    <w:rsid w:val="004C59B8"/>
    <w:rsid w:val="004E4B08"/>
    <w:rsid w:val="004F2D41"/>
    <w:rsid w:val="00530CE5"/>
    <w:rsid w:val="00570F02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75DE5"/>
    <w:rsid w:val="0069504D"/>
    <w:rsid w:val="006A5D9A"/>
    <w:rsid w:val="006B48F5"/>
    <w:rsid w:val="00703713"/>
    <w:rsid w:val="00710C03"/>
    <w:rsid w:val="00724622"/>
    <w:rsid w:val="00753A11"/>
    <w:rsid w:val="0077318A"/>
    <w:rsid w:val="007823C6"/>
    <w:rsid w:val="007E27B7"/>
    <w:rsid w:val="00802339"/>
    <w:rsid w:val="00802B08"/>
    <w:rsid w:val="0081066F"/>
    <w:rsid w:val="0082628B"/>
    <w:rsid w:val="00826766"/>
    <w:rsid w:val="00837DC0"/>
    <w:rsid w:val="008517B9"/>
    <w:rsid w:val="008815FF"/>
    <w:rsid w:val="008870E1"/>
    <w:rsid w:val="008C4B6B"/>
    <w:rsid w:val="00921415"/>
    <w:rsid w:val="009369F4"/>
    <w:rsid w:val="009649FD"/>
    <w:rsid w:val="00982753"/>
    <w:rsid w:val="00982F84"/>
    <w:rsid w:val="009C6DF4"/>
    <w:rsid w:val="009D24D8"/>
    <w:rsid w:val="009E0E86"/>
    <w:rsid w:val="009F0F86"/>
    <w:rsid w:val="00A006E5"/>
    <w:rsid w:val="00A032A2"/>
    <w:rsid w:val="00A13526"/>
    <w:rsid w:val="00A43D4C"/>
    <w:rsid w:val="00A51153"/>
    <w:rsid w:val="00A872FF"/>
    <w:rsid w:val="00A913E9"/>
    <w:rsid w:val="00AD7273"/>
    <w:rsid w:val="00B22086"/>
    <w:rsid w:val="00B40336"/>
    <w:rsid w:val="00B8662E"/>
    <w:rsid w:val="00B96D8D"/>
    <w:rsid w:val="00BA7812"/>
    <w:rsid w:val="00C506E0"/>
    <w:rsid w:val="00C8719E"/>
    <w:rsid w:val="00CE6F6F"/>
    <w:rsid w:val="00CF543E"/>
    <w:rsid w:val="00D74BEC"/>
    <w:rsid w:val="00D80E89"/>
    <w:rsid w:val="00DA0E61"/>
    <w:rsid w:val="00DF69E1"/>
    <w:rsid w:val="00E0522A"/>
    <w:rsid w:val="00E10F93"/>
    <w:rsid w:val="00E11CDF"/>
    <w:rsid w:val="00E301DF"/>
    <w:rsid w:val="00E32D85"/>
    <w:rsid w:val="00E966AA"/>
    <w:rsid w:val="00EC15C0"/>
    <w:rsid w:val="00EF4253"/>
    <w:rsid w:val="00F02BD2"/>
    <w:rsid w:val="00F65859"/>
    <w:rsid w:val="00F8023F"/>
    <w:rsid w:val="00F85EC3"/>
    <w:rsid w:val="00FB54AA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89AD4"/>
  <w15:chartTrackingRefBased/>
  <w15:docId w15:val="{9F5C0309-BCEE-47B1-8AB8-658FA55A7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paragraph" w:styleId="ListParagraph">
    <w:name w:val="List Paragraph"/>
    <w:basedOn w:val="Normal"/>
    <w:uiPriority w:val="34"/>
    <w:semiHidden/>
    <w:qFormat/>
    <w:rsid w:val="008870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lle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0A1C0BE597045E9B56D0F7F0E0FD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9DAB5-835A-42A6-8D4A-01EC350CF91E}"/>
      </w:docPartPr>
      <w:docPartBody>
        <w:p w:rsidR="007607EA" w:rsidRDefault="007607EA">
          <w:pPr>
            <w:pStyle w:val="80A1C0BE597045E9B56D0F7F0E0FD6CB"/>
          </w:pPr>
          <w:r w:rsidRPr="00103499">
            <w:t>EXPERIENCE</w:t>
          </w:r>
        </w:p>
      </w:docPartBody>
    </w:docPart>
    <w:docPart>
      <w:docPartPr>
        <w:name w:val="E4FA7CC82E30413DA8652A27D3F59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7C5E9-2EF8-4697-8849-D275C007EB47}"/>
      </w:docPartPr>
      <w:docPartBody>
        <w:p w:rsidR="007607EA" w:rsidRDefault="007607EA">
          <w:pPr>
            <w:pStyle w:val="E4FA7CC82E30413DA8652A27D3F59DB8"/>
          </w:pPr>
          <w:r w:rsidRPr="004C4C0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EA"/>
    <w:rsid w:val="00446057"/>
    <w:rsid w:val="0076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2589F031C442DA817F91C73AAE6C01">
    <w:name w:val="EA2589F031C442DA817F91C73AAE6C01"/>
  </w:style>
  <w:style w:type="paragraph" w:customStyle="1" w:styleId="4310168A6CC14FED819200744A4A2925">
    <w:name w:val="4310168A6CC14FED819200744A4A2925"/>
  </w:style>
  <w:style w:type="paragraph" w:customStyle="1" w:styleId="C3EBD66F00BB4D108D835E46C63E6C80">
    <w:name w:val="C3EBD66F00BB4D108D835E46C63E6C80"/>
  </w:style>
  <w:style w:type="paragraph" w:customStyle="1" w:styleId="AB589EBD50DE4911A30396DC8B93BD9B">
    <w:name w:val="AB589EBD50DE4911A30396DC8B93BD9B"/>
  </w:style>
  <w:style w:type="paragraph" w:customStyle="1" w:styleId="C7FBA6EB7E8648FC85257E8F16B682AC">
    <w:name w:val="C7FBA6EB7E8648FC85257E8F16B682AC"/>
  </w:style>
  <w:style w:type="paragraph" w:customStyle="1" w:styleId="584AD119A7D442908BB5DF6EFF687811">
    <w:name w:val="584AD119A7D442908BB5DF6EFF687811"/>
  </w:style>
  <w:style w:type="paragraph" w:customStyle="1" w:styleId="A328A4CECE0E4598B41AF5303CF73E89">
    <w:name w:val="A328A4CECE0E4598B41AF5303CF73E89"/>
  </w:style>
  <w:style w:type="paragraph" w:customStyle="1" w:styleId="80A1C0BE597045E9B56D0F7F0E0FD6CB">
    <w:name w:val="80A1C0BE597045E9B56D0F7F0E0FD6CB"/>
  </w:style>
  <w:style w:type="paragraph" w:customStyle="1" w:styleId="4D22629C2B4A4194B5A2C4F39C2AA4F1">
    <w:name w:val="4D22629C2B4A4194B5A2C4F39C2AA4F1"/>
  </w:style>
  <w:style w:type="paragraph" w:customStyle="1" w:styleId="F82BE304786844B49815A773F648EC1C">
    <w:name w:val="F82BE304786844B49815A773F648EC1C"/>
  </w:style>
  <w:style w:type="paragraph" w:customStyle="1" w:styleId="2BBC8EE7DFAB4F7BBA940B20C4FC35CD">
    <w:name w:val="2BBC8EE7DFAB4F7BBA940B20C4FC35CD"/>
  </w:style>
  <w:style w:type="paragraph" w:customStyle="1" w:styleId="BAF39C1A44B2456C8198877FF3E83C61">
    <w:name w:val="BAF39C1A44B2456C8198877FF3E83C61"/>
  </w:style>
  <w:style w:type="paragraph" w:customStyle="1" w:styleId="5B567F49F1524BC0BF5E155C97968E70">
    <w:name w:val="5B567F49F1524BC0BF5E155C97968E70"/>
  </w:style>
  <w:style w:type="paragraph" w:customStyle="1" w:styleId="26E93379B77A44A19640555E1180E74F">
    <w:name w:val="26E93379B77A44A19640555E1180E74F"/>
  </w:style>
  <w:style w:type="paragraph" w:customStyle="1" w:styleId="1B987AD2CFC2435685F90B522BD797AC">
    <w:name w:val="1B987AD2CFC2435685F90B522BD797AC"/>
  </w:style>
  <w:style w:type="paragraph" w:customStyle="1" w:styleId="A5916759A8BD47A0A7CBEEE224EE1088">
    <w:name w:val="A5916759A8BD47A0A7CBEEE224EE1088"/>
  </w:style>
  <w:style w:type="paragraph" w:customStyle="1" w:styleId="E4FA7CC82E30413DA8652A27D3F59DB8">
    <w:name w:val="E4FA7CC82E30413DA8652A27D3F59DB8"/>
  </w:style>
  <w:style w:type="paragraph" w:customStyle="1" w:styleId="1AAE25B04EF94E9F9DCC3BF1B80E704F">
    <w:name w:val="1AAE25B04EF94E9F9DCC3BF1B80E704F"/>
  </w:style>
  <w:style w:type="paragraph" w:customStyle="1" w:styleId="BBC72C09A78C4DDD8A2A0D941E9FB033">
    <w:name w:val="BBC72C09A78C4DDD8A2A0D941E9FB033"/>
  </w:style>
  <w:style w:type="paragraph" w:customStyle="1" w:styleId="8493256A5D044BF1B867784192FC2C4D">
    <w:name w:val="8493256A5D044BF1B867784192FC2C4D"/>
  </w:style>
  <w:style w:type="paragraph" w:customStyle="1" w:styleId="D63CA126076147CF9B09AA4F48835404">
    <w:name w:val="D63CA126076147CF9B09AA4F48835404"/>
  </w:style>
  <w:style w:type="paragraph" w:customStyle="1" w:styleId="FB0BBF77C4C34EDCA18480A8C253C484">
    <w:name w:val="FB0BBF77C4C34EDCA18480A8C253C484"/>
  </w:style>
  <w:style w:type="paragraph" w:customStyle="1" w:styleId="67E6C331CB8A4B3DADD5D6EA23F54C6C">
    <w:name w:val="67E6C331CB8A4B3DADD5D6EA23F54C6C"/>
  </w:style>
  <w:style w:type="paragraph" w:customStyle="1" w:styleId="15F6BB5EB7E146BFB62A91E6F650741A">
    <w:name w:val="15F6BB5EB7E146BFB62A91E6F650741A"/>
  </w:style>
  <w:style w:type="paragraph" w:customStyle="1" w:styleId="38390BEC2DBC4D50817240A86739A1E9">
    <w:name w:val="38390BEC2DBC4D50817240A86739A1E9"/>
  </w:style>
  <w:style w:type="paragraph" w:customStyle="1" w:styleId="7F8188AEBF114B489718A88A1B7DF67C">
    <w:name w:val="7F8188AEBF114B489718A88A1B7DF67C"/>
  </w:style>
  <w:style w:type="paragraph" w:customStyle="1" w:styleId="376D35AFA26342F48A0EA61238E11BF2">
    <w:name w:val="376D35AFA26342F48A0EA61238E11BF2"/>
  </w:style>
  <w:style w:type="paragraph" w:customStyle="1" w:styleId="98CF4063A2CB468C825C49FFB8E3B7B6">
    <w:name w:val="98CF4063A2CB468C825C49FFB8E3B7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resume.dotx</Template>
  <TotalTime>156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Halle Northrup</dc:creator>
  <cp:keywords/>
  <dc:description/>
  <cp:lastModifiedBy>Halle Northrup</cp:lastModifiedBy>
  <cp:revision>1</cp:revision>
  <cp:lastPrinted>2024-09-27T23:13:00Z</cp:lastPrinted>
  <dcterms:created xsi:type="dcterms:W3CDTF">2024-09-27T20:32:00Z</dcterms:created>
  <dcterms:modified xsi:type="dcterms:W3CDTF">2024-09-27T23:14:00Z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